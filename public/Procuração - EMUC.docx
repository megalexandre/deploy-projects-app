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7B548" w14:textId="1D7EE22C" w:rsidR="00C52AB7" w:rsidRPr="0036189C" w:rsidRDefault="00C52AB7" w:rsidP="0036189C">
      <w:pPr>
        <w:pStyle w:val="Ttulo1"/>
        <w:spacing w:after="240"/>
        <w:jc w:val="center"/>
        <w:rPr>
          <w:lang w:val="pt-BR"/>
        </w:rPr>
      </w:pPr>
      <w:r>
        <w:rPr>
          <w:lang w:val="pt-BR"/>
        </w:rPr>
        <w:t>INSTRUMENTO PARTICULAR DE PROCURAÇÃO</w:t>
      </w:r>
      <w:r w:rsidR="0036189C">
        <w:rPr>
          <w:lang w:val="pt-BR"/>
        </w:rPr>
        <w:t xml:space="preserve"> </w:t>
      </w:r>
      <w:r w:rsidR="0036189C" w:rsidRPr="0036189C">
        <w:rPr>
          <w:lang w:val="pt-BR"/>
        </w:rPr>
        <w:t>PARA PROJETOS DE EMPREENDIMENTOS DE MÚLTIPLAS UNIDADES CONSUMIDORAS (EMUC)</w:t>
      </w:r>
    </w:p>
    <w:p w14:paraId="34527482" w14:textId="1C3B3E66" w:rsidR="00C52AB7" w:rsidRDefault="00C52AB7" w:rsidP="0046316E">
      <w:pPr>
        <w:spacing w:after="240" w:line="240" w:lineRule="auto"/>
        <w:ind w:firstLine="0"/>
        <w:rPr>
          <w:lang w:val="pt-BR"/>
        </w:rPr>
      </w:pPr>
      <w:r>
        <w:rPr>
          <w:b/>
          <w:bCs/>
          <w:lang w:val="pt-BR"/>
        </w:rPr>
        <w:t>OUTORGANTE</w:t>
      </w:r>
      <w:r>
        <w:rPr>
          <w:lang w:val="pt-BR"/>
        </w:rPr>
        <w:t xml:space="preserve">: </w:t>
      </w:r>
      <w:sdt>
        <w:sdtPr>
          <w:rPr>
            <w:b/>
            <w:bCs/>
            <w:lang w:val="pt-BR"/>
          </w:rPr>
          <w:alias w:val="Autor"/>
          <w:tag w:val=""/>
          <w:id w:val="-1690208855"/>
          <w:placeholder>
            <w:docPart w:val="6D007F6024144EAA9C6F335CCCDE7E16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432574">
            <w:rPr>
              <w:b/>
              <w:bCs/>
              <w:lang w:val="pt-BR"/>
            </w:rPr>
            <w:t>NOME DO CLIENTE</w:t>
          </w:r>
        </w:sdtContent>
      </w:sdt>
      <w:r>
        <w:rPr>
          <w:lang w:val="pt-BR"/>
        </w:rPr>
        <w:t>, inscrito no C</w:t>
      </w:r>
      <w:r w:rsidR="00752FEE">
        <w:rPr>
          <w:lang w:val="pt-BR"/>
        </w:rPr>
        <w:t>PF</w:t>
      </w:r>
      <w:r w:rsidR="00432574">
        <w:rPr>
          <w:lang w:val="pt-BR"/>
        </w:rPr>
        <w:t>/CNPJ</w:t>
      </w:r>
      <w:r>
        <w:rPr>
          <w:lang w:val="pt-BR"/>
        </w:rPr>
        <w:t xml:space="preserve"> n°</w:t>
      </w:r>
      <w:r w:rsidRPr="008A1DB7">
        <w:rPr>
          <w:b/>
          <w:bCs/>
          <w:lang w:val="pt-BR"/>
        </w:rPr>
        <w:t xml:space="preserve"> </w:t>
      </w:r>
      <w:sdt>
        <w:sdtPr>
          <w:rPr>
            <w:b/>
            <w:bCs/>
            <w:lang w:val="pt-BR"/>
          </w:rPr>
          <w:alias w:val="Categoria"/>
          <w:tag w:val=""/>
          <w:id w:val="-884491635"/>
          <w:placeholder>
            <w:docPart w:val="681C0C3788B64671BAF8853F55EF6FB1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r w:rsidR="005B251B">
            <w:rPr>
              <w:b/>
              <w:bCs/>
              <w:lang w:val="pt-BR"/>
            </w:rPr>
            <w:t>CPF/CNPJ</w:t>
          </w:r>
        </w:sdtContent>
      </w:sdt>
      <w:r>
        <w:rPr>
          <w:lang w:val="pt-BR"/>
        </w:rPr>
        <w:t xml:space="preserve">, </w:t>
      </w:r>
      <w:r w:rsidR="008A400B">
        <w:rPr>
          <w:lang w:val="pt-BR"/>
        </w:rPr>
        <w:t>{</w:t>
      </w:r>
      <w:r w:rsidR="00752FEE">
        <w:rPr>
          <w:lang w:val="pt-BR"/>
        </w:rPr>
        <w:t>residente e domiciliado</w:t>
      </w:r>
      <w:r>
        <w:rPr>
          <w:lang w:val="pt-BR"/>
        </w:rPr>
        <w:t xml:space="preserve"> na</w:t>
      </w:r>
      <w:r w:rsidR="00D974A9">
        <w:rPr>
          <w:lang w:val="pt-BR"/>
        </w:rPr>
        <w:t xml:space="preserve"> </w:t>
      </w:r>
      <w:r w:rsidR="00223522">
        <w:rPr>
          <w:lang w:val="pt-BR"/>
        </w:rPr>
        <w:t>[ENDEREÇO COMPLETO]</w:t>
      </w:r>
      <w:r w:rsidR="00A0748B">
        <w:rPr>
          <w:lang w:val="pt-BR"/>
        </w:rPr>
        <w:t xml:space="preserve">, CEP: </w:t>
      </w:r>
      <w:r w:rsidR="00223522">
        <w:rPr>
          <w:lang w:val="pt-BR"/>
        </w:rPr>
        <w:t>[cep]</w:t>
      </w:r>
      <w:r w:rsidR="001232F2">
        <w:rPr>
          <w:lang w:val="pt-BR"/>
        </w:rPr>
        <w:t>.</w:t>
      </w:r>
      <w:r w:rsidR="008A400B">
        <w:rPr>
          <w:lang w:val="pt-BR"/>
        </w:rPr>
        <w:t>} se CPF</w:t>
      </w:r>
      <w:r w:rsidR="001232F2">
        <w:rPr>
          <w:lang w:val="pt-BR"/>
        </w:rPr>
        <w:t xml:space="preserve"> {com sede na [ENDEREÇO COMPLETO], CEP: [cep]} se C</w:t>
      </w:r>
      <w:r w:rsidR="008D686F">
        <w:rPr>
          <w:lang w:val="pt-BR"/>
        </w:rPr>
        <w:t>NPJ</w:t>
      </w:r>
      <w:r w:rsidR="004D283A">
        <w:rPr>
          <w:lang w:val="pt-BR"/>
        </w:rPr>
        <w:t>.</w:t>
      </w:r>
    </w:p>
    <w:p w14:paraId="5A4C61B0" w14:textId="3B2E7506" w:rsidR="00C52AB7" w:rsidRDefault="00C52AB7" w:rsidP="0046316E">
      <w:pPr>
        <w:spacing w:after="240" w:line="240" w:lineRule="auto"/>
        <w:ind w:firstLine="0"/>
        <w:rPr>
          <w:lang w:val="pt-BR"/>
        </w:rPr>
      </w:pPr>
      <w:r>
        <w:rPr>
          <w:b/>
          <w:bCs/>
          <w:lang w:val="pt-BR"/>
        </w:rPr>
        <w:t>OUTORGADO: OPJ Engenharia</w:t>
      </w:r>
      <w:r>
        <w:rPr>
          <w:lang w:val="pt-BR"/>
        </w:rPr>
        <w:t xml:space="preserve">, com sede na Rua Pelotas, 256, Centro, Campina das Missões, RS, CEP 98975-000, inscrita no CNPJ: </w:t>
      </w:r>
      <w:r w:rsidRPr="005F45EE">
        <w:rPr>
          <w:lang w:val="pt-BR"/>
        </w:rPr>
        <w:t>40.888.978/0001-56</w:t>
      </w:r>
      <w:r w:rsidR="002205D8">
        <w:rPr>
          <w:lang w:val="pt-BR"/>
        </w:rPr>
        <w:t xml:space="preserve">, registrada no CREA-RS </w:t>
      </w:r>
      <w:r w:rsidR="000B13A9">
        <w:rPr>
          <w:lang w:val="pt-BR"/>
        </w:rPr>
        <w:t>n° 271024</w:t>
      </w:r>
      <w:r>
        <w:rPr>
          <w:lang w:val="pt-BR"/>
        </w:rPr>
        <w:t xml:space="preserve">, neste ato representada pelo </w:t>
      </w:r>
      <w:r>
        <w:rPr>
          <w:b/>
          <w:bCs/>
          <w:lang w:val="pt-BR"/>
        </w:rPr>
        <w:t>ENG.</w:t>
      </w:r>
      <w:r>
        <w:rPr>
          <w:lang w:val="pt-BR"/>
        </w:rPr>
        <w:t xml:space="preserve"> </w:t>
      </w:r>
      <w:r w:rsidRPr="00D47137">
        <w:rPr>
          <w:b/>
          <w:bCs/>
          <w:lang w:val="pt-BR"/>
        </w:rPr>
        <w:t>ORLEI PETRY JUNIOR</w:t>
      </w:r>
      <w:r>
        <w:rPr>
          <w:lang w:val="pt-BR"/>
        </w:rPr>
        <w:t xml:space="preserve">, brasileiro, solteiro, empresário, portador do CPF </w:t>
      </w:r>
      <w:r w:rsidRPr="00D47137">
        <w:rPr>
          <w:b/>
          <w:bCs/>
          <w:lang w:val="pt-BR"/>
        </w:rPr>
        <w:t>028.141.010-05</w:t>
      </w:r>
      <w:r>
        <w:rPr>
          <w:lang w:val="pt-BR"/>
        </w:rPr>
        <w:t xml:space="preserve">, registro geral CREA n° </w:t>
      </w:r>
      <w:r w:rsidRPr="00D47137">
        <w:rPr>
          <w:b/>
          <w:bCs/>
          <w:lang w:val="pt-BR"/>
        </w:rPr>
        <w:t>RS260827</w:t>
      </w:r>
      <w:r>
        <w:rPr>
          <w:lang w:val="pt-BR"/>
        </w:rPr>
        <w:t>, residente e domiciliado em Rua Pelotas, 256, Centro, Campina das Missões, RS, Telefone (51) 99783-6992, E-mail orlei@opjengenharia.com</w:t>
      </w:r>
    </w:p>
    <w:p w14:paraId="64C3C160" w14:textId="77777777" w:rsidR="007A2FD8" w:rsidRDefault="00C52AB7" w:rsidP="0046316E">
      <w:pPr>
        <w:spacing w:after="240" w:line="240" w:lineRule="auto"/>
        <w:ind w:firstLine="0"/>
        <w:rPr>
          <w:lang w:val="pt-BR"/>
        </w:rPr>
      </w:pPr>
      <w:r>
        <w:rPr>
          <w:b/>
          <w:bCs/>
          <w:lang w:val="pt-BR"/>
        </w:rPr>
        <w:t>PODERES</w:t>
      </w:r>
      <w:r>
        <w:rPr>
          <w:lang w:val="pt-BR"/>
        </w:rPr>
        <w:t xml:space="preserve">: </w:t>
      </w:r>
      <w:r w:rsidR="007A2FD8" w:rsidRPr="007A2FD8">
        <w:rPr>
          <w:lang w:val="pt-BR"/>
        </w:rPr>
        <w:t>Representar o(a) OUTORGANTE perante a concessionária de energia elétrica, sua Ouvidoria, a Agência Nacional de Energia Elétrica (ANEEL) e demais órgãos competentes, com poderes para protocolar, acompanhar e praticar todos os atos necessários à elaboração, análise, aprovação e conclusão de processos relativos a Empreendimentos de Múltiplas Unidades Consumidoras (EMUC), incluindo solicitação de orçamento e parecer de conexão, consulta de acesso, aumento de carga, adequação de ramal de entrada, apresentação, assinatura e retificação de projetos e documentos, cadastramentos, recursos, manifestações e reclamações administrativas, bem como assinar requerimentos, declarações e demais documentos, solicitar vistas, prestar esclarecimentos e adotar todas as providências necessárias ao fiel cumprimento deste mandato, como se o(a) OUTORGANTE pessoalmente praticasse tais atos.</w:t>
      </w:r>
    </w:p>
    <w:p w14:paraId="684221AB" w14:textId="4C549ACE" w:rsidR="00C52AB7" w:rsidRDefault="00C52AB7" w:rsidP="0046316E">
      <w:pPr>
        <w:spacing w:after="240" w:line="240" w:lineRule="auto"/>
        <w:ind w:firstLine="0"/>
        <w:rPr>
          <w:lang w:val="pt-BR"/>
        </w:rPr>
      </w:pPr>
      <w:r>
        <w:rPr>
          <w:lang w:val="pt-BR"/>
        </w:rPr>
        <w:t>Esta procuração é válida por 365 dias contado a partir de sua assinatura.</w:t>
      </w:r>
    </w:p>
    <w:p w14:paraId="10337AB8" w14:textId="55220D0C" w:rsidR="00C52AB7" w:rsidRDefault="00C52AB7" w:rsidP="00C52AB7">
      <w:pPr>
        <w:rPr>
          <w:lang w:val="pt-BR"/>
        </w:rPr>
      </w:pPr>
      <w:r w:rsidRPr="00970E23">
        <w:rPr>
          <w:rFonts w:cs="Arial"/>
          <w:lang w:val="pt-BR"/>
        </w:rPr>
        <w:t>_________________________________</w:t>
      </w:r>
      <w:r>
        <w:rPr>
          <w:lang w:val="pt-BR"/>
        </w:rPr>
        <w:t>,</w:t>
      </w:r>
      <w:r w:rsidRPr="00970E23">
        <w:rPr>
          <w:rFonts w:cs="Arial"/>
          <w:lang w:val="pt-BR"/>
        </w:rPr>
        <w:t xml:space="preserve"> _____</w:t>
      </w:r>
      <w:r>
        <w:rPr>
          <w:lang w:val="pt-BR"/>
        </w:rPr>
        <w:t xml:space="preserve"> de </w:t>
      </w:r>
      <w:r w:rsidRPr="00970E23">
        <w:rPr>
          <w:rFonts w:cs="Arial"/>
          <w:lang w:val="pt-BR"/>
        </w:rPr>
        <w:t>_____________</w:t>
      </w:r>
      <w:r>
        <w:rPr>
          <w:lang w:val="pt-BR"/>
        </w:rPr>
        <w:t xml:space="preserve"> </w:t>
      </w:r>
      <w:proofErr w:type="spellStart"/>
      <w:r>
        <w:rPr>
          <w:lang w:val="pt-BR"/>
        </w:rPr>
        <w:t>de</w:t>
      </w:r>
      <w:proofErr w:type="spellEnd"/>
      <w:r>
        <w:rPr>
          <w:lang w:val="pt-BR"/>
        </w:rPr>
        <w:t xml:space="preserve"> </w:t>
      </w:r>
      <w:r w:rsidR="00D375AD">
        <w:rPr>
          <w:lang w:val="pt-BR"/>
        </w:rPr>
        <w:t>____.</w:t>
      </w:r>
    </w:p>
    <w:p w14:paraId="21F79ADF" w14:textId="77777777" w:rsidR="00C52AB7" w:rsidRDefault="00C52AB7" w:rsidP="00C52AB7">
      <w:pPr>
        <w:rPr>
          <w:lang w:val="pt-BR"/>
        </w:rPr>
      </w:pPr>
    </w:p>
    <w:p w14:paraId="606711A0" w14:textId="77777777" w:rsidR="004D283A" w:rsidRDefault="004D283A" w:rsidP="00C52AB7">
      <w:pPr>
        <w:jc w:val="center"/>
        <w:rPr>
          <w:rFonts w:cs="Arial"/>
          <w:lang w:val="pt-BR"/>
        </w:rPr>
      </w:pPr>
    </w:p>
    <w:p w14:paraId="42BBEC19" w14:textId="10ADC97A" w:rsidR="00C52AB7" w:rsidRPr="00E666C4" w:rsidRDefault="00C52AB7" w:rsidP="006E7341">
      <w:pPr>
        <w:spacing w:line="240" w:lineRule="auto"/>
        <w:ind w:firstLine="0"/>
        <w:jc w:val="center"/>
        <w:rPr>
          <w:rFonts w:cs="Arial"/>
          <w:lang w:val="pt-BR"/>
        </w:rPr>
      </w:pPr>
      <w:r w:rsidRPr="00E666C4">
        <w:rPr>
          <w:rFonts w:cs="Arial"/>
          <w:lang w:val="pt-BR"/>
        </w:rPr>
        <w:t>___________</w:t>
      </w:r>
      <w:r w:rsidR="004B7B18">
        <w:rPr>
          <w:rFonts w:cs="Arial"/>
          <w:lang w:val="pt-BR"/>
        </w:rPr>
        <w:t>_________</w:t>
      </w:r>
      <w:r w:rsidRPr="00E666C4">
        <w:rPr>
          <w:rFonts w:cs="Arial"/>
          <w:lang w:val="pt-BR"/>
        </w:rPr>
        <w:t>__________</w:t>
      </w:r>
    </w:p>
    <w:p w14:paraId="3E5D4230" w14:textId="0C2DC15B" w:rsidR="00C52AB7" w:rsidRDefault="00C52AB7" w:rsidP="006E7341">
      <w:pPr>
        <w:spacing w:line="240" w:lineRule="auto"/>
        <w:ind w:firstLine="0"/>
        <w:jc w:val="center"/>
        <w:rPr>
          <w:lang w:val="pt-BR"/>
        </w:rPr>
      </w:pPr>
      <w:r>
        <w:rPr>
          <w:lang w:val="pt-BR"/>
        </w:rPr>
        <w:t xml:space="preserve">Outorgante: </w:t>
      </w:r>
      <w:sdt>
        <w:sdtPr>
          <w:rPr>
            <w:lang w:val="pt-BR"/>
          </w:rPr>
          <w:alias w:val="Autor"/>
          <w:tag w:val=""/>
          <w:id w:val="-873379898"/>
          <w:placeholder>
            <w:docPart w:val="0139EE9DCC6548D587F294B4C11525D4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432574">
            <w:rPr>
              <w:lang w:val="pt-BR"/>
            </w:rPr>
            <w:t>NOME DO CLIENTE</w:t>
          </w:r>
        </w:sdtContent>
      </w:sdt>
    </w:p>
    <w:p w14:paraId="326BB691" w14:textId="75A60A6C" w:rsidR="004D283A" w:rsidRPr="007F7D00" w:rsidRDefault="00C52AB7" w:rsidP="006E7341">
      <w:pPr>
        <w:spacing w:line="240" w:lineRule="auto"/>
        <w:ind w:firstLine="0"/>
        <w:jc w:val="center"/>
        <w:rPr>
          <w:lang w:val="pt-BR"/>
        </w:rPr>
      </w:pPr>
      <w:r>
        <w:rPr>
          <w:lang w:val="pt-BR"/>
        </w:rPr>
        <w:t>C</w:t>
      </w:r>
      <w:r w:rsidR="00D974A9">
        <w:rPr>
          <w:lang w:val="pt-BR"/>
        </w:rPr>
        <w:t>PF</w:t>
      </w:r>
      <w:r w:rsidR="001B2A14">
        <w:rPr>
          <w:lang w:val="pt-BR"/>
        </w:rPr>
        <w:t>/CNPJ</w:t>
      </w:r>
      <w:r>
        <w:rPr>
          <w:lang w:val="pt-BR"/>
        </w:rPr>
        <w:t xml:space="preserve">: </w:t>
      </w:r>
      <w:sdt>
        <w:sdtPr>
          <w:rPr>
            <w:lang w:val="pt-BR"/>
          </w:rPr>
          <w:alias w:val="Categoria"/>
          <w:tag w:val=""/>
          <w:id w:val="1572937620"/>
          <w:placeholder>
            <w:docPart w:val="412A5F509899407197BC24A843BE1D52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r w:rsidR="005B251B">
            <w:rPr>
              <w:lang w:val="pt-BR"/>
            </w:rPr>
            <w:t>CPF/CNPJ</w:t>
          </w:r>
        </w:sdtContent>
      </w:sdt>
    </w:p>
    <w:sectPr w:rsidR="004D283A" w:rsidRPr="007F7D00" w:rsidSect="004D283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6" w:h="16838" w:code="9"/>
      <w:pgMar w:top="1701" w:right="1134" w:bottom="1134" w:left="1701" w:header="1872" w:footer="14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0BB60" w14:textId="77777777" w:rsidR="008A07FD" w:rsidRDefault="008A07FD" w:rsidP="007F7D00">
      <w:pPr>
        <w:spacing w:line="240" w:lineRule="auto"/>
      </w:pPr>
      <w:r>
        <w:separator/>
      </w:r>
    </w:p>
  </w:endnote>
  <w:endnote w:type="continuationSeparator" w:id="0">
    <w:p w14:paraId="760FBD14" w14:textId="77777777" w:rsidR="008A07FD" w:rsidRDefault="008A07FD" w:rsidP="007F7D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7E59A" w14:textId="77777777" w:rsidR="007630FA" w:rsidRDefault="007630F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D5458" w14:textId="77777777" w:rsidR="007630FA" w:rsidRDefault="007630FA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270F9" w14:textId="77777777" w:rsidR="007630FA" w:rsidRDefault="007630F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5D847" w14:textId="77777777" w:rsidR="008A07FD" w:rsidRDefault="008A07FD" w:rsidP="007F7D00">
      <w:pPr>
        <w:spacing w:line="240" w:lineRule="auto"/>
      </w:pPr>
      <w:r>
        <w:separator/>
      </w:r>
    </w:p>
  </w:footnote>
  <w:footnote w:type="continuationSeparator" w:id="0">
    <w:p w14:paraId="3D27ABA1" w14:textId="77777777" w:rsidR="008A07FD" w:rsidRDefault="008A07FD" w:rsidP="007F7D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163AC" w14:textId="77777777" w:rsidR="007630FA" w:rsidRDefault="007630F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35D07" w14:textId="77777777" w:rsidR="007F7D00" w:rsidRDefault="00A12403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0EB79F0" wp14:editId="64B1AA4D">
          <wp:simplePos x="0" y="0"/>
          <wp:positionH relativeFrom="column">
            <wp:posOffset>-1118235</wp:posOffset>
          </wp:positionH>
          <wp:positionV relativeFrom="paragraph">
            <wp:posOffset>-1236039</wp:posOffset>
          </wp:positionV>
          <wp:extent cx="7624150" cy="10783805"/>
          <wp:effectExtent l="0" t="0" r="0" b="0"/>
          <wp:wrapNone/>
          <wp:docPr id="19703894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03894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4150" cy="107838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441B3" w14:textId="77777777" w:rsidR="007630FA" w:rsidRDefault="007630F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AB7"/>
    <w:rsid w:val="000225F4"/>
    <w:rsid w:val="000B13A9"/>
    <w:rsid w:val="000B53C8"/>
    <w:rsid w:val="001232F2"/>
    <w:rsid w:val="001B2A14"/>
    <w:rsid w:val="001B4196"/>
    <w:rsid w:val="002128C8"/>
    <w:rsid w:val="002205D8"/>
    <w:rsid w:val="00223522"/>
    <w:rsid w:val="00277F0D"/>
    <w:rsid w:val="003052EB"/>
    <w:rsid w:val="00354BFD"/>
    <w:rsid w:val="0036189C"/>
    <w:rsid w:val="00366831"/>
    <w:rsid w:val="003B46A5"/>
    <w:rsid w:val="003D59F0"/>
    <w:rsid w:val="00432574"/>
    <w:rsid w:val="00455781"/>
    <w:rsid w:val="0046316E"/>
    <w:rsid w:val="004B7B18"/>
    <w:rsid w:val="004D283A"/>
    <w:rsid w:val="00506464"/>
    <w:rsid w:val="005156EA"/>
    <w:rsid w:val="00517557"/>
    <w:rsid w:val="005A7B35"/>
    <w:rsid w:val="005B251B"/>
    <w:rsid w:val="00607628"/>
    <w:rsid w:val="00614583"/>
    <w:rsid w:val="006256E0"/>
    <w:rsid w:val="00650F2D"/>
    <w:rsid w:val="0067132A"/>
    <w:rsid w:val="00697817"/>
    <w:rsid w:val="006C71AA"/>
    <w:rsid w:val="006E7341"/>
    <w:rsid w:val="00731953"/>
    <w:rsid w:val="007335C7"/>
    <w:rsid w:val="007418B2"/>
    <w:rsid w:val="00750C28"/>
    <w:rsid w:val="00752FEE"/>
    <w:rsid w:val="00762799"/>
    <w:rsid w:val="007630FA"/>
    <w:rsid w:val="007A2FD8"/>
    <w:rsid w:val="007E7AE9"/>
    <w:rsid w:val="007F7D00"/>
    <w:rsid w:val="008A07FD"/>
    <w:rsid w:val="008A0E58"/>
    <w:rsid w:val="008A400B"/>
    <w:rsid w:val="008D686F"/>
    <w:rsid w:val="00903DC4"/>
    <w:rsid w:val="00A028FE"/>
    <w:rsid w:val="00A0748B"/>
    <w:rsid w:val="00A12403"/>
    <w:rsid w:val="00A16BCD"/>
    <w:rsid w:val="00A3387A"/>
    <w:rsid w:val="00AB04DC"/>
    <w:rsid w:val="00AB5A11"/>
    <w:rsid w:val="00AD0E52"/>
    <w:rsid w:val="00B2506D"/>
    <w:rsid w:val="00B54355"/>
    <w:rsid w:val="00B82D1A"/>
    <w:rsid w:val="00BA4041"/>
    <w:rsid w:val="00BC648B"/>
    <w:rsid w:val="00C11581"/>
    <w:rsid w:val="00C217D3"/>
    <w:rsid w:val="00C3311C"/>
    <w:rsid w:val="00C37067"/>
    <w:rsid w:val="00C43364"/>
    <w:rsid w:val="00C5073D"/>
    <w:rsid w:val="00C52AB7"/>
    <w:rsid w:val="00C541FD"/>
    <w:rsid w:val="00C820D8"/>
    <w:rsid w:val="00D04E3D"/>
    <w:rsid w:val="00D26DF5"/>
    <w:rsid w:val="00D375AD"/>
    <w:rsid w:val="00D974A9"/>
    <w:rsid w:val="00DA05E7"/>
    <w:rsid w:val="00DD7852"/>
    <w:rsid w:val="00E44A70"/>
    <w:rsid w:val="00EA7FC0"/>
    <w:rsid w:val="00F77EF4"/>
    <w:rsid w:val="00FF6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10334A"/>
  <w15:chartTrackingRefBased/>
  <w15:docId w15:val="{EE7A0109-15BF-4382-BAEB-E90DACC99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AB7"/>
    <w:pPr>
      <w:spacing w:after="0" w:line="360" w:lineRule="auto"/>
      <w:ind w:firstLine="709"/>
      <w:jc w:val="both"/>
    </w:pPr>
    <w:rPr>
      <w:rFonts w:ascii="Arial" w:hAnsi="Arial"/>
      <w:kern w:val="0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A12403"/>
    <w:pPr>
      <w:keepNext/>
      <w:keepLines/>
      <w:ind w:firstLine="0"/>
      <w:outlineLvl w:val="0"/>
    </w:pPr>
    <w:rPr>
      <w:rFonts w:eastAsiaTheme="majorEastAsia" w:cstheme="majorBidi"/>
      <w:b/>
      <w:caps/>
      <w:color w:val="000000" w:themeColor="text1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2403"/>
    <w:pPr>
      <w:keepNext/>
      <w:keepLines/>
      <w:ind w:firstLine="0"/>
      <w:outlineLvl w:val="1"/>
    </w:pPr>
    <w:rPr>
      <w:rFonts w:eastAsiaTheme="majorEastAsia" w:cstheme="majorBidi"/>
      <w:caps/>
      <w:color w:val="000000" w:themeColor="text1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7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7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7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7D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7D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7D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7D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2403"/>
    <w:rPr>
      <w:rFonts w:ascii="Arial" w:eastAsiaTheme="majorEastAsia" w:hAnsi="Arial" w:cstheme="majorBidi"/>
      <w:b/>
      <w:caps/>
      <w:color w:val="000000" w:themeColor="text1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2403"/>
    <w:rPr>
      <w:rFonts w:ascii="Arial" w:eastAsiaTheme="majorEastAsia" w:hAnsi="Arial" w:cstheme="majorBidi"/>
      <w:caps/>
      <w:color w:val="000000" w:themeColor="text1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F7D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7D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7D0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7D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7D0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7D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7D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7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7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7D00"/>
    <w:pPr>
      <w:numPr>
        <w:ilvl w:val="1"/>
      </w:numPr>
      <w:ind w:firstLine="85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7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7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7D0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7D0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7D0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6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ind w:left="2268"/>
    </w:pPr>
    <w:rPr>
      <w:i/>
      <w:iCs/>
      <w:color w:val="000000" w:themeColor="tex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6831"/>
    <w:rPr>
      <w:rFonts w:ascii="Arial" w:hAnsi="Arial"/>
      <w:i/>
      <w:iCs/>
      <w:color w:val="000000" w:themeColor="text1"/>
    </w:rPr>
  </w:style>
  <w:style w:type="character" w:styleId="RefernciaIntensa">
    <w:name w:val="Intense Reference"/>
    <w:basedOn w:val="Fontepargpadro"/>
    <w:uiPriority w:val="32"/>
    <w:qFormat/>
    <w:rsid w:val="007F7D0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F7D00"/>
    <w:pPr>
      <w:tabs>
        <w:tab w:val="center" w:pos="4419"/>
        <w:tab w:val="right" w:pos="8838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F7D00"/>
  </w:style>
  <w:style w:type="paragraph" w:styleId="Rodap">
    <w:name w:val="footer"/>
    <w:basedOn w:val="Normal"/>
    <w:link w:val="RodapChar"/>
    <w:uiPriority w:val="99"/>
    <w:unhideWhenUsed/>
    <w:rsid w:val="007F7D00"/>
    <w:pPr>
      <w:tabs>
        <w:tab w:val="center" w:pos="4419"/>
        <w:tab w:val="right" w:pos="8838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F7D00"/>
  </w:style>
  <w:style w:type="character" w:styleId="TextodoEspaoReservado">
    <w:name w:val="Placeholder Text"/>
    <w:basedOn w:val="Fontepargpadro"/>
    <w:uiPriority w:val="99"/>
    <w:semiHidden/>
    <w:rsid w:val="00C52AB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rlei\Documents\Modelos%20Personalizados%20do%20Office\Timbrado%20Eng%20Orlei%20Petr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D007F6024144EAA9C6F335CCCDE7E1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95DAA99-AB79-4BBE-83E5-9BB6EB087499}"/>
      </w:docPartPr>
      <w:docPartBody>
        <w:p w:rsidR="00F37DD7" w:rsidRDefault="00F37DD7" w:rsidP="00F37DD7">
          <w:pPr>
            <w:pStyle w:val="6D007F6024144EAA9C6F335CCCDE7E16"/>
          </w:pPr>
          <w:r w:rsidRPr="00AC0D68">
            <w:rPr>
              <w:rStyle w:val="TextodoEspaoReservado"/>
            </w:rPr>
            <w:t>[Autor]</w:t>
          </w:r>
        </w:p>
      </w:docPartBody>
    </w:docPart>
    <w:docPart>
      <w:docPartPr>
        <w:name w:val="681C0C3788B64671BAF8853F55EF6FB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53BBEF8-8FA4-4F50-BF03-70D379C6297D}"/>
      </w:docPartPr>
      <w:docPartBody>
        <w:p w:rsidR="00F37DD7" w:rsidRDefault="00F37DD7" w:rsidP="00F37DD7">
          <w:pPr>
            <w:pStyle w:val="681C0C3788B64671BAF8853F55EF6FB1"/>
          </w:pPr>
          <w:r w:rsidRPr="00AC0D68">
            <w:rPr>
              <w:rStyle w:val="TextodoEspaoReservado"/>
            </w:rPr>
            <w:t>[Categoria]</w:t>
          </w:r>
        </w:p>
      </w:docPartBody>
    </w:docPart>
    <w:docPart>
      <w:docPartPr>
        <w:name w:val="0139EE9DCC6548D587F294B4C11525D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BA3DFEE-A3DF-4488-AA1C-5B61473894D9}"/>
      </w:docPartPr>
      <w:docPartBody>
        <w:p w:rsidR="00F37DD7" w:rsidRDefault="00F37DD7" w:rsidP="00F37DD7">
          <w:pPr>
            <w:pStyle w:val="0139EE9DCC6548D587F294B4C11525D4"/>
          </w:pPr>
          <w:r w:rsidRPr="00AC0D68">
            <w:rPr>
              <w:rStyle w:val="TextodoEspaoReservado"/>
            </w:rPr>
            <w:t>[Autor]</w:t>
          </w:r>
        </w:p>
      </w:docPartBody>
    </w:docPart>
    <w:docPart>
      <w:docPartPr>
        <w:name w:val="412A5F509899407197BC24A843BE1D5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5092528-00D3-465D-ACFF-5B8C3BBFF94E}"/>
      </w:docPartPr>
      <w:docPartBody>
        <w:p w:rsidR="00F37DD7" w:rsidRDefault="00F37DD7" w:rsidP="00F37DD7">
          <w:pPr>
            <w:pStyle w:val="412A5F509899407197BC24A843BE1D52"/>
          </w:pPr>
          <w:r w:rsidRPr="00AC0D68">
            <w:rPr>
              <w:rStyle w:val="TextodoEspaoReservado"/>
            </w:rPr>
            <w:t>[Categoria]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DD7"/>
    <w:rsid w:val="00012B8E"/>
    <w:rsid w:val="00144F0B"/>
    <w:rsid w:val="002128C8"/>
    <w:rsid w:val="004E0D02"/>
    <w:rsid w:val="00506464"/>
    <w:rsid w:val="005156EA"/>
    <w:rsid w:val="00567408"/>
    <w:rsid w:val="005A7B35"/>
    <w:rsid w:val="005F121D"/>
    <w:rsid w:val="006111C7"/>
    <w:rsid w:val="006C71AA"/>
    <w:rsid w:val="008A0E58"/>
    <w:rsid w:val="009541FD"/>
    <w:rsid w:val="00A028FE"/>
    <w:rsid w:val="00CA50B1"/>
    <w:rsid w:val="00EA7FC0"/>
    <w:rsid w:val="00F37DD7"/>
    <w:rsid w:val="00F64932"/>
    <w:rsid w:val="00FB2B9D"/>
    <w:rsid w:val="00FF6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CA50B1"/>
    <w:rPr>
      <w:color w:val="808080"/>
    </w:rPr>
  </w:style>
  <w:style w:type="paragraph" w:customStyle="1" w:styleId="6D007F6024144EAA9C6F335CCCDE7E16">
    <w:name w:val="6D007F6024144EAA9C6F335CCCDE7E16"/>
    <w:rsid w:val="00F37DD7"/>
  </w:style>
  <w:style w:type="paragraph" w:customStyle="1" w:styleId="681C0C3788B64671BAF8853F55EF6FB1">
    <w:name w:val="681C0C3788B64671BAF8853F55EF6FB1"/>
    <w:rsid w:val="00F37DD7"/>
  </w:style>
  <w:style w:type="paragraph" w:customStyle="1" w:styleId="0139EE9DCC6548D587F294B4C11525D4">
    <w:name w:val="0139EE9DCC6548D587F294B4C11525D4"/>
    <w:rsid w:val="00F37DD7"/>
  </w:style>
  <w:style w:type="paragraph" w:customStyle="1" w:styleId="412A5F509899407197BC24A843BE1D52">
    <w:name w:val="412A5F509899407197BC24A843BE1D52"/>
    <w:rsid w:val="00F37DD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77195F-47DA-4816-A54F-A091A72DEA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Timbrado Eng Orlei Petry.dotx</Template>
  <TotalTime>59</TotalTime>
  <Pages>1</Pages>
  <Words>244</Words>
  <Characters>1633</Characters>
  <Application>Microsoft Office Word</Application>
  <DocSecurity>0</DocSecurity>
  <Lines>30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NOME DO CLIENTE</dc:creator>
  <cp:keywords/>
  <dc:description/>
  <cp:lastModifiedBy>Orlei Petry Junior</cp:lastModifiedBy>
  <cp:revision>49</cp:revision>
  <cp:lastPrinted>2025-08-04T21:53:00Z</cp:lastPrinted>
  <dcterms:created xsi:type="dcterms:W3CDTF">2025-08-04T21:51:00Z</dcterms:created>
  <dcterms:modified xsi:type="dcterms:W3CDTF">2026-05-24T01:28:00Z</dcterms:modified>
  <cp:category>CPF/CNPJ</cp:category>
</cp:coreProperties>
</file>